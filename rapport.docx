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C9200" w14:textId="77777777" w:rsidR="007F30AE" w:rsidRPr="000E7483" w:rsidRDefault="001679AE" w:rsidP="000E7483">
      <w:pPr>
        <w:pStyle w:val="Titre"/>
      </w:pPr>
      <w:r>
        <w:t>Mon entreprise !</w:t>
      </w:r>
    </w:p>
    <w:p w14:paraId="4F0A166A" w14:textId="2DB54E28" w:rsidR="000E7483" w:rsidRDefault="009D0FA8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F842DC6" wp14:editId="2710292F">
            <wp:extent cx="3162300" cy="3162300"/>
            <wp:effectExtent l="0" t="0" r="0" b="0"/>
            <wp:docPr id="1" name="Image 1" descr="Une image contenant intérieur, Appareil électronique, ordinateur, écran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intérieur, Appareil électronique, ordinateur, écran d’ordinat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9A2" w14:textId="4F22BE89" w:rsidR="007F30AE" w:rsidRPr="00CF41DA" w:rsidRDefault="00CF41DA" w:rsidP="000E7483">
      <w:pPr>
        <w:spacing w:before="2000"/>
        <w:jc w:val="center"/>
        <w:rPr>
          <w:lang w:val="de-CH"/>
        </w:rPr>
      </w:pPr>
      <w:r w:rsidRPr="00CF41DA">
        <w:rPr>
          <w:lang w:val="de-CH"/>
        </w:rPr>
        <w:t>Bastien Segalen – Romain Schertenleib – Samuel Sallaku</w:t>
      </w:r>
      <w:r w:rsidR="007F30AE" w:rsidRPr="00CF41DA">
        <w:rPr>
          <w:lang w:val="de-CH"/>
        </w:rPr>
        <w:t xml:space="preserve"> – </w:t>
      </w:r>
      <w:r w:rsidRPr="00CF41DA">
        <w:rPr>
          <w:lang w:val="de-CH"/>
        </w:rPr>
        <w:t>G</w:t>
      </w:r>
      <w:r>
        <w:rPr>
          <w:lang w:val="de-CH"/>
        </w:rPr>
        <w:t>RP2D</w:t>
      </w:r>
    </w:p>
    <w:p w14:paraId="25E61FA0" w14:textId="1ACBE5D9" w:rsidR="007F30AE" w:rsidRPr="000E7483" w:rsidRDefault="00CF41DA" w:rsidP="000E7483">
      <w:pPr>
        <w:jc w:val="center"/>
      </w:pPr>
      <w:r>
        <w:t>ETML - Vennes</w:t>
      </w:r>
    </w:p>
    <w:p w14:paraId="0857F374" w14:textId="212ACB98" w:rsidR="007F30AE" w:rsidRPr="000E7483" w:rsidRDefault="00CF41DA" w:rsidP="000E7483">
      <w:pPr>
        <w:jc w:val="center"/>
      </w:pPr>
      <w:r>
        <w:t>~24 périodes</w:t>
      </w:r>
    </w:p>
    <w:p w14:paraId="32DBDFA2" w14:textId="4C2F3758" w:rsidR="007F30AE" w:rsidRPr="000E7483" w:rsidRDefault="00CF41DA" w:rsidP="00CF41DA">
      <w:pPr>
        <w:jc w:val="center"/>
      </w:pPr>
      <w:r>
        <w:t>Bertrand Sahli</w:t>
      </w:r>
    </w:p>
    <w:p w14:paraId="381F2650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3747A8B1" w14:textId="720FC133" w:rsidR="00CF41DA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184632896" w:history="1">
        <w:r w:rsidR="00CF41DA" w:rsidRPr="000D0F46">
          <w:rPr>
            <w:rStyle w:val="Lienhypertexte"/>
            <w:noProof/>
          </w:rPr>
          <w:t>1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Spécifications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31F6B4A" w14:textId="73F65B1E" w:rsidR="00CF41DA" w:rsidRDefault="0086495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7" w:history="1">
        <w:r w:rsidR="00CF41DA" w:rsidRPr="000D0F46">
          <w:rPr>
            <w:rStyle w:val="Lienhypertexte"/>
            <w:noProof/>
          </w:rPr>
          <w:t>1.1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Titre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_Toc184632897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7763D051" w14:textId="01DF7DF2" w:rsidR="00CF41DA" w:rsidRDefault="0086495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8" w:history="1">
        <w:r w:rsidR="00CF41DA" w:rsidRPr="000D0F46">
          <w:rPr>
            <w:rStyle w:val="Lienhypertexte"/>
            <w:noProof/>
          </w:rPr>
          <w:t>1.2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Description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_Toc184632898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4B3BBCD8" w14:textId="388EC959" w:rsidR="00CF41DA" w:rsidRDefault="0086495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899" w:history="1">
        <w:r w:rsidR="00CF41DA" w:rsidRPr="000D0F46">
          <w:rPr>
            <w:rStyle w:val="Lienhypertexte"/>
            <w:noProof/>
          </w:rPr>
          <w:t>2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Réalisation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_Toc184632899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4DC88967" w14:textId="14BFE6B4" w:rsidR="00CF41DA" w:rsidRDefault="0086495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0" w:history="1">
        <w:r w:rsidR="00CF41DA" w:rsidRPr="000D0F46">
          <w:rPr>
            <w:rStyle w:val="Lienhypertexte"/>
            <w:noProof/>
          </w:rPr>
          <w:t>2.1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Dossier de Réalisation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_Toc184632900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14C1394" w14:textId="7A97ED88" w:rsidR="00CF41DA" w:rsidRDefault="00864958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84632901" w:history="1">
        <w:r w:rsidR="00CF41DA" w:rsidRPr="000D0F46">
          <w:rPr>
            <w:rStyle w:val="Lienhypertexte"/>
            <w:noProof/>
          </w:rPr>
          <w:t>2.1.1</w:t>
        </w:r>
        <w:r w:rsidR="00CF41DA"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Création de l’entreprise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_Toc184632901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7E97E276" w14:textId="7B6AD3F8" w:rsidR="00CF41DA" w:rsidRDefault="0086495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2" w:history="1">
        <w:r w:rsidR="00CF41DA" w:rsidRPr="000D0F46">
          <w:rPr>
            <w:rStyle w:val="Lienhypertexte"/>
            <w:noProof/>
          </w:rPr>
          <w:t>3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Conclusion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_Toc184632902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3D7D6EF" w14:textId="30ED6221" w:rsidR="00CF41DA" w:rsidRDefault="0086495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3" w:history="1">
        <w:r w:rsidR="00CF41DA" w:rsidRPr="000D0F46">
          <w:rPr>
            <w:rStyle w:val="Lienhypertexte"/>
            <w:noProof/>
          </w:rPr>
          <w:t>3.1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des fonctionnalités demandées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_Toc184632903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A5D514A" w14:textId="01BD4EE2" w:rsidR="00CF41DA" w:rsidRDefault="0086495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4" w:history="1">
        <w:r w:rsidR="00CF41DA" w:rsidRPr="000D0F46">
          <w:rPr>
            <w:rStyle w:val="Lienhypertexte"/>
            <w:noProof/>
          </w:rPr>
          <w:t>3.2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de la planification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_Toc184632904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9043BC7" w14:textId="0F316AD7" w:rsidR="00CF41DA" w:rsidRDefault="0086495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5" w:history="1">
        <w:r w:rsidR="00CF41DA" w:rsidRPr="000D0F46">
          <w:rPr>
            <w:rStyle w:val="Lienhypertexte"/>
            <w:noProof/>
          </w:rPr>
          <w:t>3.3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personnel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_Toc184632905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12762E77" w14:textId="6EDC34F6" w:rsidR="00CF41DA" w:rsidRDefault="0086495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6" w:history="1">
        <w:r w:rsidR="00CF41DA" w:rsidRPr="000D0F46">
          <w:rPr>
            <w:rStyle w:val="Lienhypertexte"/>
            <w:noProof/>
          </w:rPr>
          <w:t>4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Divers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AE157A8" w14:textId="205A2619" w:rsidR="00CF41DA" w:rsidRDefault="0086495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7" w:history="1">
        <w:r w:rsidR="00CF41DA" w:rsidRPr="000D0F46">
          <w:rPr>
            <w:rStyle w:val="Lienhypertexte"/>
            <w:noProof/>
          </w:rPr>
          <w:t>4.1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Journal de travail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_Toc184632907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11ECAC5D" w14:textId="6E6EB672" w:rsidR="00CF41DA" w:rsidRDefault="0086495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8" w:history="1">
        <w:r w:rsidR="00CF41DA" w:rsidRPr="000D0F46">
          <w:rPr>
            <w:rStyle w:val="Lienhypertexte"/>
            <w:noProof/>
          </w:rPr>
          <w:t>4.2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Webographie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_Toc184632908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0B6C0DEF" w14:textId="3F9D2794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B5F2DDD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184632896"/>
      <w:r w:rsidRPr="00932149">
        <w:lastRenderedPageBreak/>
        <w:t>Spécifications</w:t>
      </w:r>
      <w:bookmarkEnd w:id="0"/>
      <w:bookmarkEnd w:id="1"/>
      <w:bookmarkEnd w:id="2"/>
    </w:p>
    <w:p w14:paraId="1D6F5F4A" w14:textId="77777777" w:rsidR="008E53F9" w:rsidRPr="008E53F9" w:rsidRDefault="008E53F9" w:rsidP="008E53F9">
      <w:pPr>
        <w:pStyle w:val="Corpsdetexte"/>
      </w:pPr>
    </w:p>
    <w:p w14:paraId="54A751DA" w14:textId="77777777" w:rsidR="00D160DD" w:rsidRDefault="00753A51" w:rsidP="008E53F9">
      <w:pPr>
        <w:pStyle w:val="Titre2"/>
      </w:pPr>
      <w:bookmarkStart w:id="3" w:name="_Toc18463289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14:paraId="2D72078D" w14:textId="2BE14091" w:rsidR="0015167D" w:rsidRPr="00F664DF" w:rsidRDefault="00313BF8" w:rsidP="00AF4083">
      <w:pPr>
        <w:pStyle w:val="Retraitcorpsdetexte"/>
      </w:pPr>
      <w:r w:rsidRPr="00313BF8">
        <w:t>C’est décidé, aujourd’hui je deviens entrepreneur !</w:t>
      </w:r>
    </w:p>
    <w:p w14:paraId="0A986A91" w14:textId="141A9446" w:rsidR="0015167D" w:rsidRDefault="00902523" w:rsidP="00313BF8">
      <w:pPr>
        <w:pStyle w:val="Titre2"/>
      </w:pPr>
      <w:bookmarkStart w:id="6" w:name="_Toc184632898"/>
      <w:r>
        <w:t>Description</w:t>
      </w:r>
      <w:bookmarkEnd w:id="6"/>
    </w:p>
    <w:p w14:paraId="5AB6EFA9" w14:textId="58C07EBB" w:rsidR="005E682E" w:rsidRPr="005E682E" w:rsidRDefault="005E682E" w:rsidP="005E682E">
      <w:pPr>
        <w:pStyle w:val="Retraitcorpsdetexte"/>
      </w:pPr>
      <w:r>
        <w:t>Par groupe de 3 apprentis au maximum</w:t>
      </w:r>
      <w:r>
        <w:t>, initier la création d’une entreprise.</w:t>
      </w:r>
      <w:r>
        <w:t xml:space="preserve"> Configurer L’ERP </w:t>
      </w:r>
      <w:r>
        <w:t>Odoo afin de permettre la gestion commerciale de l’entreprise.</w:t>
      </w:r>
    </w:p>
    <w:p w14:paraId="018DD191" w14:textId="77777777" w:rsidR="007F30AE" w:rsidRDefault="007F30AE" w:rsidP="008E53F9">
      <w:pPr>
        <w:pStyle w:val="Titre1"/>
      </w:pPr>
      <w:bookmarkStart w:id="7" w:name="_Toc532179964"/>
      <w:bookmarkStart w:id="8" w:name="_Toc165969648"/>
      <w:bookmarkStart w:id="9" w:name="_Toc184632899"/>
      <w:bookmarkEnd w:id="4"/>
      <w:bookmarkEnd w:id="5"/>
      <w:r w:rsidRPr="007F30AE">
        <w:t>Réalisation</w:t>
      </w:r>
      <w:bookmarkEnd w:id="7"/>
      <w:bookmarkEnd w:id="8"/>
      <w:bookmarkEnd w:id="9"/>
    </w:p>
    <w:p w14:paraId="38AD5F80" w14:textId="77777777" w:rsidR="007F30AE" w:rsidRDefault="007F30AE" w:rsidP="008E53F9">
      <w:pPr>
        <w:pStyle w:val="Titre2"/>
      </w:pPr>
      <w:bookmarkStart w:id="10" w:name="_Toc532179965"/>
      <w:bookmarkStart w:id="11" w:name="_Toc165969649"/>
      <w:bookmarkStart w:id="12" w:name="_Toc184632900"/>
      <w:r w:rsidRPr="007F30AE">
        <w:t>Dossier de Réalisation</w:t>
      </w:r>
      <w:bookmarkEnd w:id="10"/>
      <w:bookmarkEnd w:id="11"/>
      <w:bookmarkEnd w:id="12"/>
    </w:p>
    <w:p w14:paraId="6E357156" w14:textId="77777777" w:rsidR="00604BEE" w:rsidRDefault="00604BEE" w:rsidP="00604BEE">
      <w:pPr>
        <w:pStyle w:val="Titre3"/>
      </w:pPr>
      <w:bookmarkStart w:id="13" w:name="_Toc184632901"/>
      <w:r>
        <w:t>Création de l’entreprise</w:t>
      </w:r>
      <w:bookmarkEnd w:id="13"/>
    </w:p>
    <w:p w14:paraId="1349F29F" w14:textId="3249CC55" w:rsidR="00604BEE" w:rsidRDefault="00604BEE" w:rsidP="00604BEE">
      <w:pPr>
        <w:pStyle w:val="Retraitcorpsdetexte3"/>
      </w:pPr>
      <w:r>
        <w:t xml:space="preserve">Pour la création de l’entreprise nous avons commencé par trouver un nom, qui est </w:t>
      </w:r>
      <w:r w:rsidR="009851FD">
        <w:t>S</w:t>
      </w:r>
      <w:r>
        <w:t>SS-Computers, qui vient de nos trois noms.</w:t>
      </w:r>
      <w:r w:rsidR="009851FD">
        <w:t xml:space="preserve"> Nous avons ensuite </w:t>
      </w:r>
      <w:r w:rsidR="009A176E">
        <w:t>créé</w:t>
      </w:r>
      <w:r w:rsidR="009851FD">
        <w:t xml:space="preserve"> l’entreprise dans Odoo.</w:t>
      </w:r>
    </w:p>
    <w:p w14:paraId="54309FE9" w14:textId="20E4FE16" w:rsidR="00884BC4" w:rsidRDefault="00884BC4" w:rsidP="00604BEE">
      <w:pPr>
        <w:pStyle w:val="Retraitcorpsdetexte3"/>
      </w:pPr>
      <w:r>
        <w:t>Nous avons ensuite créé le business plan et le business model. (</w:t>
      </w:r>
      <w:hyperlink r:id="rId12" w:history="1">
        <w:r w:rsidRPr="00884BC4">
          <w:rPr>
            <w:rStyle w:val="Lienhypertexte"/>
          </w:rPr>
          <w:t>Business Plan.docx</w:t>
        </w:r>
      </w:hyperlink>
      <w:r>
        <w:t xml:space="preserve"> et </w:t>
      </w:r>
      <w:hyperlink r:id="rId13" w:history="1">
        <w:r w:rsidRPr="00884BC4">
          <w:rPr>
            <w:rStyle w:val="Lienhypertexte"/>
          </w:rPr>
          <w:t>Business Model.docx</w:t>
        </w:r>
      </w:hyperlink>
      <w:r>
        <w:t>)</w:t>
      </w:r>
    </w:p>
    <w:p w14:paraId="2CC91E9F" w14:textId="29CFED8A" w:rsidR="00815217" w:rsidRDefault="000A47C4" w:rsidP="00936217">
      <w:pPr>
        <w:pStyle w:val="Retraitcorpsdetexte3"/>
      </w:pPr>
      <w:r>
        <w:t>Nous avons ensuite créé les différents produits dans Odoo, puis créé un site web pour pouvoir vendre les produits</w:t>
      </w:r>
      <w:r w:rsidR="00C8612E">
        <w:t xml:space="preserve">. </w:t>
      </w:r>
    </w:p>
    <w:p w14:paraId="7EF76105" w14:textId="4EBDD227" w:rsidR="00354533" w:rsidRDefault="00354533" w:rsidP="00FD079C">
      <w:pPr>
        <w:pStyle w:val="Retraitcorpsdetexte3"/>
        <w:tabs>
          <w:tab w:val="clear" w:pos="4395"/>
          <w:tab w:val="left" w:pos="2567"/>
        </w:tabs>
      </w:pPr>
      <w:bookmarkStart w:id="14" w:name="_GoBack"/>
      <w:bookmarkEnd w:id="14"/>
    </w:p>
    <w:p w14:paraId="1C1B3157" w14:textId="3B55278B" w:rsidR="00354533" w:rsidRDefault="00354533" w:rsidP="00354533">
      <w:pPr>
        <w:pStyle w:val="Retraitcorpsdetexte3"/>
      </w:pPr>
      <w:r>
        <w:t xml:space="preserve">BPMN : </w:t>
      </w:r>
    </w:p>
    <w:p w14:paraId="4CDAD7B0" w14:textId="24094EEF" w:rsidR="006459F1" w:rsidRDefault="006459F1" w:rsidP="00354533">
      <w:pPr>
        <w:pStyle w:val="Retraitcorpsdetexte3"/>
      </w:pPr>
      <w:r>
        <w:t>Fabrication :</w:t>
      </w:r>
    </w:p>
    <w:p w14:paraId="513B8F7D" w14:textId="08FCE95F" w:rsidR="006459F1" w:rsidRPr="00604BEE" w:rsidRDefault="006459F1" w:rsidP="00354533">
      <w:pPr>
        <w:pStyle w:val="Retraitcorpsdetexte3"/>
      </w:pPr>
      <w:r>
        <w:rPr>
          <w:noProof/>
        </w:rPr>
        <w:drawing>
          <wp:inline distT="0" distB="0" distL="0" distR="0" wp14:anchorId="6991A2C6" wp14:editId="00BCCEA4">
            <wp:extent cx="5260274" cy="159026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6806" cy="160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7357" w14:textId="77777777"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14:paraId="2E6E7F36" w14:textId="77777777"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14:paraId="601313B5" w14:textId="77777777"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14:paraId="56E7DF78" w14:textId="77777777"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14:paraId="1874DAD5" w14:textId="77777777"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14:paraId="55FBE7DB" w14:textId="77777777"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14:paraId="3BFAAB87" w14:textId="77777777"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14:paraId="1A933442" w14:textId="77777777"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14:paraId="1C489621" w14:textId="77777777" w:rsidR="007F30AE" w:rsidRPr="007F30AE" w:rsidRDefault="007F30AE" w:rsidP="008E53F9">
      <w:pPr>
        <w:pStyle w:val="Titre1"/>
      </w:pPr>
      <w:bookmarkStart w:id="15" w:name="_Toc165969653"/>
      <w:bookmarkStart w:id="16" w:name="_Toc184632902"/>
      <w:r w:rsidRPr="007F30AE">
        <w:t>Conclusion</w:t>
      </w:r>
      <w:bookmarkEnd w:id="15"/>
      <w:bookmarkEnd w:id="16"/>
    </w:p>
    <w:p w14:paraId="27B434C6" w14:textId="77777777" w:rsidR="007F30AE" w:rsidRPr="00152A26" w:rsidRDefault="007F30AE" w:rsidP="008E53F9">
      <w:pPr>
        <w:pStyle w:val="Titre2"/>
      </w:pPr>
      <w:bookmarkStart w:id="17" w:name="_Toc165969654"/>
      <w:bookmarkStart w:id="18" w:name="_Toc184632903"/>
      <w:r w:rsidRPr="00152A26">
        <w:t xml:space="preserve">Bilan des </w:t>
      </w:r>
      <w:bookmarkEnd w:id="17"/>
      <w:r w:rsidR="008E53F9">
        <w:t>fonctionnalités demandées</w:t>
      </w:r>
      <w:bookmarkEnd w:id="18"/>
    </w:p>
    <w:p w14:paraId="47596007" w14:textId="77777777"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14:paraId="4AC5CD0D" w14:textId="77777777"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14:paraId="215843C4" w14:textId="77777777" w:rsidR="007F30AE" w:rsidRPr="007F30AE" w:rsidRDefault="007F30AE" w:rsidP="008E53F9">
      <w:pPr>
        <w:pStyle w:val="Titre2"/>
      </w:pPr>
      <w:bookmarkStart w:id="19" w:name="_Toc165969655"/>
      <w:bookmarkStart w:id="20" w:name="_Toc184632904"/>
      <w:r w:rsidRPr="007F30AE">
        <w:lastRenderedPageBreak/>
        <w:t>Bilan de la planification</w:t>
      </w:r>
      <w:bookmarkEnd w:id="19"/>
      <w:bookmarkEnd w:id="20"/>
    </w:p>
    <w:p w14:paraId="522C7A16" w14:textId="77777777"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les différence</w:t>
      </w:r>
      <w:r w:rsidR="0085255B">
        <w:t>s</w:t>
      </w:r>
      <w:r w:rsidR="00055DB3">
        <w:t xml:space="preserve"> entre les planifications initiales et détaillées avec le journal de travail.</w:t>
      </w:r>
    </w:p>
    <w:p w14:paraId="0F548D90" w14:textId="77777777" w:rsidR="007F30AE" w:rsidRPr="007F30AE" w:rsidRDefault="007F30AE" w:rsidP="008E53F9">
      <w:pPr>
        <w:pStyle w:val="Titre2"/>
      </w:pPr>
      <w:bookmarkStart w:id="21" w:name="_Toc165969656"/>
      <w:bookmarkStart w:id="22" w:name="_Toc184632905"/>
      <w:r w:rsidRPr="007F30AE">
        <w:t>Bilan personnel</w:t>
      </w:r>
      <w:bookmarkEnd w:id="21"/>
      <w:bookmarkEnd w:id="22"/>
    </w:p>
    <w:p w14:paraId="39C7928C" w14:textId="77777777"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>Si c’était à refaire</w:t>
      </w:r>
      <w:r w:rsidR="00A3107E" w:rsidRPr="00920F4E">
        <w:t>:</w:t>
      </w:r>
    </w:p>
    <w:p w14:paraId="384DD868" w14:textId="77777777"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14:paraId="1D73D591" w14:textId="77777777"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14:paraId="7FD4CF99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14:paraId="222D1C11" w14:textId="77777777"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14:paraId="379A78D7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14:paraId="3C1AA094" w14:textId="77777777" w:rsidR="007F30AE" w:rsidRPr="007F30AE" w:rsidRDefault="007F30AE" w:rsidP="008E53F9">
      <w:pPr>
        <w:pStyle w:val="Titre1"/>
      </w:pPr>
      <w:bookmarkStart w:id="23" w:name="_Toc532179971"/>
      <w:bookmarkStart w:id="24" w:name="_Toc165969657"/>
      <w:bookmarkStart w:id="25" w:name="_Toc184632906"/>
      <w:r w:rsidRPr="007F30AE">
        <w:t>Divers</w:t>
      </w:r>
      <w:bookmarkEnd w:id="23"/>
      <w:bookmarkEnd w:id="24"/>
      <w:bookmarkEnd w:id="25"/>
    </w:p>
    <w:p w14:paraId="648F2AC0" w14:textId="77777777" w:rsidR="007F30AE" w:rsidRPr="007F30AE" w:rsidRDefault="007F30AE" w:rsidP="008E53F9">
      <w:pPr>
        <w:pStyle w:val="Titre2"/>
      </w:pPr>
      <w:bookmarkStart w:id="26" w:name="_Toc532179972"/>
      <w:bookmarkStart w:id="27" w:name="_Toc165969658"/>
      <w:bookmarkStart w:id="28" w:name="_Toc184632907"/>
      <w:r w:rsidRPr="007F30AE">
        <w:t>Journal de travail</w:t>
      </w:r>
      <w:bookmarkEnd w:id="26"/>
      <w:bookmarkEnd w:id="27"/>
      <w:bookmarkEnd w:id="28"/>
    </w:p>
    <w:p w14:paraId="6367F18C" w14:textId="77777777" w:rsidR="007F30AE" w:rsidRPr="00920F4E" w:rsidRDefault="007F30AE" w:rsidP="0015167D">
      <w:pPr>
        <w:pStyle w:val="Informations"/>
        <w:numPr>
          <w:ilvl w:val="5"/>
          <w:numId w:val="25"/>
        </w:numPr>
      </w:pPr>
      <w:r w:rsidRPr="00920F4E"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>, liens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p w14:paraId="25AA73FC" w14:textId="77777777" w:rsidR="00903FEF" w:rsidRPr="007F30AE" w:rsidRDefault="00903FEF" w:rsidP="008E53F9">
      <w:pPr>
        <w:pStyle w:val="Titre2"/>
      </w:pPr>
      <w:bookmarkStart w:id="29" w:name="_Toc184632908"/>
      <w:r>
        <w:t>Webographie</w:t>
      </w:r>
      <w:bookmarkEnd w:id="29"/>
    </w:p>
    <w:p w14:paraId="17304226" w14:textId="77777777" w:rsidR="007F30AE" w:rsidRPr="00920F4E" w:rsidRDefault="00903FEF" w:rsidP="0085255B">
      <w:pPr>
        <w:pStyle w:val="Informations"/>
        <w:numPr>
          <w:ilvl w:val="5"/>
          <w:numId w:val="25"/>
        </w:numPr>
      </w:pPr>
      <w:r w:rsidRPr="00920F4E">
        <w:t>Références des sites Internet consultés durant le projet.</w:t>
      </w:r>
    </w:p>
    <w:sectPr w:rsidR="007F30AE" w:rsidRPr="00920F4E" w:rsidSect="00D160DD">
      <w:headerReference w:type="default" r:id="rId15"/>
      <w:footerReference w:type="default" r:id="rId16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D29506" w14:textId="77777777" w:rsidR="00864958" w:rsidRDefault="00864958">
      <w:r>
        <w:separator/>
      </w:r>
    </w:p>
  </w:endnote>
  <w:endnote w:type="continuationSeparator" w:id="0">
    <w:p w14:paraId="4ABD155C" w14:textId="77777777" w:rsidR="00864958" w:rsidRDefault="008649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36"/>
      <w:gridCol w:w="2608"/>
      <w:gridCol w:w="3026"/>
    </w:tblGrid>
    <w:tr w:rsidR="00AA4393" w:rsidRPr="00000197" w14:paraId="6A18F767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9A785B0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r w:rsidR="00864958">
            <w:fldChar w:fldCharType="begin"/>
          </w:r>
          <w:r w:rsidR="00864958">
            <w:instrText xml:space="preserve"> AUTHOR   \* MERGEFORMAT </w:instrText>
          </w:r>
          <w:r w:rsidR="00864958">
            <w:fldChar w:fldCharType="separate"/>
          </w:r>
          <w:r w:rsidR="0085255B" w:rsidRPr="0085255B">
            <w:rPr>
              <w:rFonts w:cs="Arial"/>
              <w:noProof/>
              <w:szCs w:val="16"/>
            </w:rPr>
            <w:t>Bastien Segalen</w:t>
          </w:r>
          <w:r w:rsidR="00864958">
            <w:rPr>
              <w:rFonts w:cs="Arial"/>
              <w:noProof/>
              <w:szCs w:val="16"/>
            </w:rPr>
            <w:fldChar w:fldCharType="end"/>
          </w:r>
        </w:p>
        <w:p w14:paraId="6AC089F3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77792762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DE8E152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09.12.2024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FF08985" w14:textId="77777777" w:rsidTr="00E52B61">
      <w:trPr>
        <w:jc w:val="center"/>
      </w:trPr>
      <w:tc>
        <w:tcPr>
          <w:tcW w:w="3510" w:type="dxa"/>
          <w:vAlign w:val="center"/>
        </w:tcPr>
        <w:p w14:paraId="5AD82AEB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31F366EB" w14:textId="518DB19B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170CA0">
            <w:rPr>
              <w:rStyle w:val="Numrodepage"/>
              <w:rFonts w:cs="Arial"/>
              <w:noProof/>
              <w:szCs w:val="16"/>
            </w:rPr>
            <w:t>3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170CA0">
            <w:rPr>
              <w:rStyle w:val="Numrodepage"/>
              <w:rFonts w:cs="Arial"/>
              <w:noProof/>
              <w:szCs w:val="16"/>
            </w:rPr>
            <w:t>4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61C00E46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27E6263" w14:textId="77777777" w:rsidTr="00E52B61">
      <w:trPr>
        <w:jc w:val="center"/>
      </w:trPr>
      <w:tc>
        <w:tcPr>
          <w:tcW w:w="3510" w:type="dxa"/>
          <w:vAlign w:val="center"/>
        </w:tcPr>
        <w:p w14:paraId="69D870FB" w14:textId="509B768D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r w:rsidR="00864958">
            <w:fldChar w:fldCharType="begin"/>
          </w:r>
          <w:r w:rsidR="00864958">
            <w:instrText xml:space="preserve"> REVNUM   \* MERGEFORMAT </w:instrText>
          </w:r>
          <w:r w:rsidR="00864958">
            <w:fldChar w:fldCharType="separate"/>
          </w:r>
          <w:r w:rsidR="00170CA0" w:rsidRPr="00170CA0">
            <w:rPr>
              <w:rFonts w:cs="Arial"/>
              <w:noProof/>
              <w:szCs w:val="16"/>
            </w:rPr>
            <w:t>27</w:t>
          </w:r>
          <w:r w:rsidR="00864958">
            <w:rPr>
              <w:rFonts w:cs="Arial"/>
              <w:noProof/>
              <w:szCs w:val="16"/>
            </w:rPr>
            <w:fldChar w:fldCharType="end"/>
          </w:r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170CA0">
            <w:rPr>
              <w:rFonts w:cs="Arial"/>
              <w:noProof/>
              <w:szCs w:val="16"/>
            </w:rPr>
            <w:t>13.12.2024 11:12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2F7339D5" w14:textId="45EF0AFF" w:rsidR="00AA4393" w:rsidRPr="00000197" w:rsidRDefault="00864958" w:rsidP="00955930">
          <w:pPr>
            <w:pStyle w:val="-Pieddepage"/>
            <w:jc w:val="right"/>
            <w:rPr>
              <w:rFonts w:cs="Arial"/>
              <w:szCs w:val="16"/>
            </w:rPr>
          </w:pPr>
          <w:r>
            <w:fldChar w:fldCharType="begin"/>
          </w:r>
          <w:r>
            <w:instrText xml:space="preserve"> FILENAME  \* FirstCap  \* MERGEFORMAT </w:instrText>
          </w:r>
          <w:r>
            <w:fldChar w:fldCharType="separate"/>
          </w:r>
          <w:r w:rsidR="00034FA6" w:rsidRPr="00034FA6">
            <w:rPr>
              <w:rFonts w:cs="Arial"/>
              <w:noProof/>
              <w:szCs w:val="16"/>
            </w:rPr>
            <w:t>Rapport</w:t>
          </w:r>
          <w:r w:rsidR="00034FA6">
            <w:rPr>
              <w:noProof/>
            </w:rPr>
            <w:t>.docx</w:t>
          </w:r>
          <w:r>
            <w:rPr>
              <w:noProof/>
            </w:rPr>
            <w:fldChar w:fldCharType="end"/>
          </w:r>
        </w:p>
      </w:tc>
    </w:tr>
  </w:tbl>
  <w:p w14:paraId="75917123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C9515D" w14:textId="77777777" w:rsidR="00864958" w:rsidRDefault="00864958">
      <w:r>
        <w:separator/>
      </w:r>
    </w:p>
  </w:footnote>
  <w:footnote w:type="continuationSeparator" w:id="0">
    <w:p w14:paraId="4D9CB773" w14:textId="77777777" w:rsidR="00864958" w:rsidRDefault="008649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12E0E827" w14:textId="77777777">
      <w:trPr>
        <w:trHeight w:val="536"/>
        <w:jc w:val="center"/>
      </w:trPr>
      <w:tc>
        <w:tcPr>
          <w:tcW w:w="2445" w:type="dxa"/>
          <w:vAlign w:val="center"/>
        </w:tcPr>
        <w:p w14:paraId="6BC9BA96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3507FDDC" w14:textId="77777777" w:rsidR="00AA4393" w:rsidRPr="00B4738A" w:rsidRDefault="00AA4393" w:rsidP="00B4738A"/>
      </w:tc>
      <w:tc>
        <w:tcPr>
          <w:tcW w:w="2283" w:type="dxa"/>
          <w:vAlign w:val="center"/>
        </w:tcPr>
        <w:p w14:paraId="0EA2B405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63F9F6F2" wp14:editId="0783887F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36ECD2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9pt;height:11.9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34"/>
  </w:num>
  <w:num w:numId="5">
    <w:abstractNumId w:val="34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4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16"/>
  </w:num>
  <w:num w:numId="16">
    <w:abstractNumId w:val="31"/>
  </w:num>
  <w:num w:numId="17">
    <w:abstractNumId w:val="26"/>
  </w:num>
  <w:num w:numId="18">
    <w:abstractNumId w:val="39"/>
  </w:num>
  <w:num w:numId="19">
    <w:abstractNumId w:val="37"/>
  </w:num>
  <w:num w:numId="20">
    <w:abstractNumId w:val="10"/>
  </w:num>
  <w:num w:numId="21">
    <w:abstractNumId w:val="35"/>
  </w:num>
  <w:num w:numId="22">
    <w:abstractNumId w:val="25"/>
  </w:num>
  <w:num w:numId="23">
    <w:abstractNumId w:val="23"/>
  </w:num>
  <w:num w:numId="24">
    <w:abstractNumId w:val="13"/>
  </w:num>
  <w:num w:numId="25">
    <w:abstractNumId w:val="17"/>
  </w:num>
  <w:num w:numId="26">
    <w:abstractNumId w:val="12"/>
  </w:num>
  <w:num w:numId="27">
    <w:abstractNumId w:val="30"/>
  </w:num>
  <w:num w:numId="28">
    <w:abstractNumId w:val="33"/>
  </w:num>
  <w:num w:numId="29">
    <w:abstractNumId w:val="28"/>
  </w:num>
  <w:num w:numId="30">
    <w:abstractNumId w:val="29"/>
  </w:num>
  <w:num w:numId="31">
    <w:abstractNumId w:val="36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7"/>
  </w:num>
  <w:num w:numId="43">
    <w:abstractNumId w:val="24"/>
  </w:num>
  <w:num w:numId="44">
    <w:abstractNumId w:val="38"/>
  </w:num>
  <w:num w:numId="45">
    <w:abstractNumId w:val="14"/>
  </w:num>
  <w:num w:numId="46">
    <w:abstractNumId w:val="22"/>
  </w:num>
  <w:num w:numId="47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9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55B"/>
    <w:rsid w:val="00000197"/>
    <w:rsid w:val="00010B9A"/>
    <w:rsid w:val="0001209F"/>
    <w:rsid w:val="00021D00"/>
    <w:rsid w:val="000316F0"/>
    <w:rsid w:val="00034FA6"/>
    <w:rsid w:val="00044099"/>
    <w:rsid w:val="00045A82"/>
    <w:rsid w:val="00055DB3"/>
    <w:rsid w:val="00063F97"/>
    <w:rsid w:val="00065971"/>
    <w:rsid w:val="00067419"/>
    <w:rsid w:val="00086114"/>
    <w:rsid w:val="000A1B63"/>
    <w:rsid w:val="000A47C4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679AE"/>
    <w:rsid w:val="00170CA0"/>
    <w:rsid w:val="001764CE"/>
    <w:rsid w:val="00183417"/>
    <w:rsid w:val="001C454D"/>
    <w:rsid w:val="001D4577"/>
    <w:rsid w:val="001D72BA"/>
    <w:rsid w:val="001F0E1B"/>
    <w:rsid w:val="001F2420"/>
    <w:rsid w:val="001F6EEB"/>
    <w:rsid w:val="002770F3"/>
    <w:rsid w:val="002951BD"/>
    <w:rsid w:val="00297E2A"/>
    <w:rsid w:val="002B6893"/>
    <w:rsid w:val="002C6634"/>
    <w:rsid w:val="002D7D46"/>
    <w:rsid w:val="002F038B"/>
    <w:rsid w:val="00310160"/>
    <w:rsid w:val="00313BF8"/>
    <w:rsid w:val="0031563E"/>
    <w:rsid w:val="0034172E"/>
    <w:rsid w:val="00354533"/>
    <w:rsid w:val="0037071E"/>
    <w:rsid w:val="003E018B"/>
    <w:rsid w:val="003E32B9"/>
    <w:rsid w:val="003F1870"/>
    <w:rsid w:val="0040437B"/>
    <w:rsid w:val="00407333"/>
    <w:rsid w:val="0040782E"/>
    <w:rsid w:val="004202D8"/>
    <w:rsid w:val="004206A2"/>
    <w:rsid w:val="0043666E"/>
    <w:rsid w:val="00436B90"/>
    <w:rsid w:val="00454074"/>
    <w:rsid w:val="004A08FE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A1F83"/>
    <w:rsid w:val="005B27EF"/>
    <w:rsid w:val="005E6192"/>
    <w:rsid w:val="005E682E"/>
    <w:rsid w:val="005E6B56"/>
    <w:rsid w:val="00604BEE"/>
    <w:rsid w:val="00615583"/>
    <w:rsid w:val="00645760"/>
    <w:rsid w:val="006459F1"/>
    <w:rsid w:val="00656974"/>
    <w:rsid w:val="006902A9"/>
    <w:rsid w:val="006966D0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C509A"/>
    <w:rsid w:val="007D0A71"/>
    <w:rsid w:val="007D2CDF"/>
    <w:rsid w:val="007D546C"/>
    <w:rsid w:val="007E5F3D"/>
    <w:rsid w:val="007F30AE"/>
    <w:rsid w:val="00807F84"/>
    <w:rsid w:val="00815217"/>
    <w:rsid w:val="0081740D"/>
    <w:rsid w:val="00845304"/>
    <w:rsid w:val="008468C8"/>
    <w:rsid w:val="00851A5E"/>
    <w:rsid w:val="0085255B"/>
    <w:rsid w:val="00853E81"/>
    <w:rsid w:val="00864958"/>
    <w:rsid w:val="00884BC4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36217"/>
    <w:rsid w:val="009440AB"/>
    <w:rsid w:val="00955930"/>
    <w:rsid w:val="00961794"/>
    <w:rsid w:val="009851FD"/>
    <w:rsid w:val="0099022A"/>
    <w:rsid w:val="009A176E"/>
    <w:rsid w:val="009B009E"/>
    <w:rsid w:val="009B190E"/>
    <w:rsid w:val="009B6FDC"/>
    <w:rsid w:val="009D0FA8"/>
    <w:rsid w:val="009D1A69"/>
    <w:rsid w:val="009D480B"/>
    <w:rsid w:val="009F75DD"/>
    <w:rsid w:val="00A3107E"/>
    <w:rsid w:val="00A65F0B"/>
    <w:rsid w:val="00A706B7"/>
    <w:rsid w:val="00A81FBB"/>
    <w:rsid w:val="00AA4393"/>
    <w:rsid w:val="00AB1CA6"/>
    <w:rsid w:val="00AD3B62"/>
    <w:rsid w:val="00AE282D"/>
    <w:rsid w:val="00AF4083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024D5"/>
    <w:rsid w:val="00C20939"/>
    <w:rsid w:val="00C329D7"/>
    <w:rsid w:val="00C33C51"/>
    <w:rsid w:val="00C8612E"/>
    <w:rsid w:val="00C90570"/>
    <w:rsid w:val="00CB712D"/>
    <w:rsid w:val="00CD1A2D"/>
    <w:rsid w:val="00CF41DA"/>
    <w:rsid w:val="00D114F1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B1DCD"/>
    <w:rsid w:val="00DD4E7B"/>
    <w:rsid w:val="00E015B8"/>
    <w:rsid w:val="00E1012A"/>
    <w:rsid w:val="00E12AE5"/>
    <w:rsid w:val="00E416AC"/>
    <w:rsid w:val="00E41BC2"/>
    <w:rsid w:val="00E45E9C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86DC2"/>
    <w:rsid w:val="00F93513"/>
    <w:rsid w:val="00FB1CD6"/>
    <w:rsid w:val="00FD07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32F85D3"/>
  <w15:docId w15:val="{64016730-2A80-4C12-BFB3-4903C4A4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A81F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Business%20Model.docx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Business%20Plan.docx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ts\projet254\254_SSS_Pc\M-PROJ-ALL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34B6D107A25845AB2522ADC28B3B3E" ma:contentTypeVersion="4" ma:contentTypeDescription="Crée un document." ma:contentTypeScope="" ma:versionID="1270590737929903d99b4ee00cff317b">
  <xsd:schema xmlns:xsd="http://www.w3.org/2001/XMLSchema" xmlns:xs="http://www.w3.org/2001/XMLSchema" xmlns:p="http://schemas.microsoft.com/office/2006/metadata/properties" xmlns:ns2="942c1ac8-3c2f-4e04-82c9-bf60e5c91e86" targetNamespace="http://schemas.microsoft.com/office/2006/metadata/properties" ma:root="true" ma:fieldsID="9852b8b708a458e35bddf3a119f9708c" ns2:_="">
    <xsd:import namespace="942c1ac8-3c2f-4e04-82c9-bf60e5c91e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c1ac8-3c2f-4e04-82c9-bf60e5c91e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97D7D6-2ED9-4BFE-B088-F30B1C84E7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EB6BB5D-9E9F-40E0-8DA9-648B9D0F4F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496CAD-1CA9-4D15-814B-74390D29B6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2c1ac8-3c2f-4e04-82c9-bf60e5c91e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81200C-769E-430A-AD95-3000A93E3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M-PROJ-ALL-Rapport.dotx</Template>
  <TotalTime>214</TotalTime>
  <Pages>4</Pages>
  <Words>581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3773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Bastien Segalen</dc:creator>
  <cp:lastModifiedBy>Bastien Segalen</cp:lastModifiedBy>
  <cp:revision>28</cp:revision>
  <cp:lastPrinted>2009-09-04T13:21:00Z</cp:lastPrinted>
  <dcterms:created xsi:type="dcterms:W3CDTF">2024-12-09T07:05:00Z</dcterms:created>
  <dcterms:modified xsi:type="dcterms:W3CDTF">2024-12-13T10:13:00Z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0x0101003734B6D107A25845AB2522ADC28B3B3E</vt:lpwstr>
  </property>
</Properties>
</file>